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5C341" w14:textId="77777777" w:rsidR="0029031F" w:rsidRPr="0029031F" w:rsidRDefault="0029031F" w:rsidP="0029031F">
      <w:pPr>
        <w:pStyle w:val="Title"/>
        <w:rPr>
          <w:color w:val="D44500"/>
        </w:rPr>
      </w:pPr>
      <w:bookmarkStart w:id="0" w:name="_GoBack"/>
      <w:bookmarkEnd w:id="0"/>
      <w:r w:rsidRPr="0029031F">
        <w:rPr>
          <w:color w:val="D44500"/>
        </w:rPr>
        <w:t>sYRACUSE</w:t>
      </w:r>
    </w:p>
    <w:p w14:paraId="18007D5E" w14:textId="1C842652" w:rsidR="0029031F" w:rsidRDefault="009F19E0" w:rsidP="0029031F">
      <w:pPr>
        <w:pStyle w:val="Title"/>
        <w:rPr>
          <w:b w:val="0"/>
          <w:sz w:val="40"/>
          <w:szCs w:val="14"/>
        </w:rPr>
      </w:pPr>
      <w:r>
        <w:rPr>
          <w:b w:val="0"/>
          <w:sz w:val="40"/>
          <w:szCs w:val="14"/>
        </w:rPr>
        <w:t>IST-652 FINAL PROJECT</w:t>
      </w:r>
    </w:p>
    <w:p w14:paraId="65D63013" w14:textId="031D74E5" w:rsidR="0029031F" w:rsidRDefault="0029031F" w:rsidP="0029031F">
      <w:pPr>
        <w:pStyle w:val="Title"/>
        <w:rPr>
          <w:b w:val="0"/>
          <w:sz w:val="40"/>
          <w:szCs w:val="14"/>
        </w:rPr>
      </w:pPr>
      <w:r>
        <w:rPr>
          <w:b w:val="0"/>
          <w:sz w:val="40"/>
          <w:szCs w:val="14"/>
        </w:rPr>
        <w:t xml:space="preserve">justin pate </w:t>
      </w:r>
    </w:p>
    <w:p w14:paraId="64FF3A31" w14:textId="0E83D1EA" w:rsidR="00D5276F" w:rsidRDefault="00D5276F" w:rsidP="0029031F">
      <w:pPr>
        <w:pStyle w:val="Details"/>
        <w:rPr>
          <w:b/>
        </w:rPr>
      </w:pPr>
      <w:r>
        <w:rPr>
          <w:b/>
        </w:rPr>
        <w:t xml:space="preserve">SUID:  </w:t>
      </w:r>
      <w:r w:rsidRPr="00D5276F">
        <w:rPr>
          <w:b/>
        </w:rPr>
        <w:t>445414259</w:t>
      </w:r>
    </w:p>
    <w:p w14:paraId="2E685C38" w14:textId="6ACA68C8" w:rsidR="00D5276F" w:rsidRPr="00D5276F" w:rsidRDefault="00D5276F" w:rsidP="0029031F">
      <w:pPr>
        <w:pStyle w:val="Details"/>
        <w:rPr>
          <w:b/>
          <w:color w:val="0070C0"/>
        </w:rPr>
      </w:pPr>
      <w:r w:rsidRPr="00D5276F">
        <w:rPr>
          <w:b/>
          <w:color w:val="0070C0"/>
        </w:rPr>
        <w:t>jdpate@syr.edu</w:t>
      </w:r>
    </w:p>
    <w:p w14:paraId="74A691D4" w14:textId="7D0DDDCE" w:rsidR="00D5276F" w:rsidRDefault="00D5276F" w:rsidP="0029031F">
      <w:pPr>
        <w:pStyle w:val="Details"/>
        <w:rPr>
          <w:b/>
        </w:rPr>
      </w:pPr>
    </w:p>
    <w:p w14:paraId="39791CC0" w14:textId="77777777" w:rsidR="007E25F0" w:rsidRDefault="009F19E0" w:rsidP="0029031F">
      <w:pPr>
        <w:pStyle w:val="Details"/>
      </w:pPr>
      <w:r>
        <w:rPr>
          <w:b/>
        </w:rPr>
        <w:t>PROJECT SUBJECT</w:t>
      </w:r>
      <w:r w:rsidR="00EF36A5" w:rsidRPr="00AB4981">
        <w:t>:</w:t>
      </w:r>
      <w:r w:rsidR="0029031F">
        <w:t xml:space="preserve"> </w:t>
      </w:r>
      <w:r w:rsidR="007E25F0">
        <w:t>CRIMES IN MAJOR CITY ANALYSIS</w:t>
      </w:r>
    </w:p>
    <w:p w14:paraId="138B3DF2" w14:textId="77777777" w:rsidR="007E25F0" w:rsidRDefault="007E25F0" w:rsidP="0029031F">
      <w:pPr>
        <w:pStyle w:val="Details"/>
      </w:pPr>
    </w:p>
    <w:p w14:paraId="353568C7" w14:textId="5DC37ACC" w:rsidR="00EF36A5" w:rsidRPr="00AB4981" w:rsidRDefault="007E25F0" w:rsidP="0029031F">
      <w:pPr>
        <w:pStyle w:val="Details"/>
      </w:pPr>
      <w:r>
        <w:t xml:space="preserve">DATASET: </w:t>
      </w:r>
      <w:r w:rsidR="00EF36A5" w:rsidRPr="00AB4981">
        <w:t xml:space="preserve"> </w:t>
      </w:r>
    </w:p>
    <w:p w14:paraId="5D017062" w14:textId="5DCDC5F1" w:rsidR="00CA6B4F" w:rsidRPr="00CA6B4F" w:rsidRDefault="0029031F" w:rsidP="00AB4981">
      <w:pPr>
        <w:pStyle w:val="Heading1"/>
      </w:pPr>
      <w:r>
        <w:t>Introduction</w:t>
      </w:r>
      <w:r w:rsidR="00BE0660">
        <w:t xml:space="preserve"> and Overview</w:t>
      </w:r>
    </w:p>
    <w:p w14:paraId="750D661F" w14:textId="27668990" w:rsidR="00F82619" w:rsidRDefault="0071321E" w:rsidP="00CA6B4F">
      <w:pPr>
        <w:rPr>
          <w:color w:val="000000" w:themeColor="text1"/>
        </w:rPr>
      </w:pPr>
      <w:r>
        <w:rPr>
          <w:color w:val="000000" w:themeColor="text1"/>
        </w:rPr>
        <w:t>The purpose of this analysis is to explore the open crime data source of a select group of major cities based on open crime data for 2018.</w:t>
      </w:r>
    </w:p>
    <w:p w14:paraId="18F400A1" w14:textId="5E5A8B7E" w:rsidR="007E25F0" w:rsidRDefault="007E25F0" w:rsidP="00C6001A">
      <w:pPr>
        <w:pStyle w:val="Heading1"/>
        <w:numPr>
          <w:ilvl w:val="0"/>
          <w:numId w:val="4"/>
        </w:numPr>
      </w:pPr>
      <w:r>
        <w:t xml:space="preserve">Describe the data and its source(s), including any preprocessing </w:t>
      </w:r>
    </w:p>
    <w:p w14:paraId="24B45543" w14:textId="77777777" w:rsidR="00C6001A" w:rsidRPr="00C6001A" w:rsidRDefault="00C6001A" w:rsidP="00C6001A">
      <w:pPr>
        <w:numPr>
          <w:ilvl w:val="1"/>
          <w:numId w:val="4"/>
        </w:numPr>
        <w:rPr>
          <w:sz w:val="22"/>
          <w:szCs w:val="18"/>
        </w:rPr>
      </w:pPr>
      <w:r w:rsidRPr="00C6001A">
        <w:rPr>
          <w:sz w:val="22"/>
          <w:szCs w:val="18"/>
        </w:rPr>
        <w:t xml:space="preserve">The open crime database came from </w:t>
      </w:r>
      <w:hyperlink r:id="rId11" w:history="1">
        <w:r w:rsidRPr="00C6001A">
          <w:rPr>
            <w:rStyle w:val="Hyperlink"/>
            <w:sz w:val="22"/>
            <w:szCs w:val="18"/>
          </w:rPr>
          <w:t>https://osf.io/zyaqn</w:t>
        </w:r>
      </w:hyperlink>
      <w:hyperlink r:id="rId12" w:history="1">
        <w:r w:rsidRPr="00C6001A">
          <w:rPr>
            <w:rStyle w:val="Hyperlink"/>
            <w:sz w:val="22"/>
            <w:szCs w:val="18"/>
          </w:rPr>
          <w:t>/</w:t>
        </w:r>
      </w:hyperlink>
    </w:p>
    <w:p w14:paraId="3537B692" w14:textId="25AB00C2" w:rsidR="00C6001A" w:rsidRPr="00C6001A" w:rsidRDefault="00C6001A" w:rsidP="00C6001A">
      <w:pPr>
        <w:numPr>
          <w:ilvl w:val="1"/>
          <w:numId w:val="4"/>
        </w:numPr>
        <w:rPr>
          <w:sz w:val="22"/>
          <w:szCs w:val="18"/>
        </w:rPr>
      </w:pPr>
      <w:r w:rsidRPr="00C6001A">
        <w:rPr>
          <w:sz w:val="22"/>
          <w:szCs w:val="18"/>
        </w:rPr>
        <w:t xml:space="preserve">This is a publicly posted open database that includes crime statistics. Wiki does a good job at describing the dataset in the following Link </w:t>
      </w:r>
      <w:hyperlink r:id="rId13" w:history="1">
        <w:r w:rsidRPr="00C6001A">
          <w:rPr>
            <w:rStyle w:val="Hyperlink"/>
            <w:sz w:val="22"/>
            <w:szCs w:val="18"/>
          </w:rPr>
          <w:t>https://osf.io/zyaqn/wiki/home</w:t>
        </w:r>
      </w:hyperlink>
      <w:hyperlink r:id="rId14" w:history="1">
        <w:r w:rsidRPr="00C6001A">
          <w:rPr>
            <w:rStyle w:val="Hyperlink"/>
            <w:sz w:val="22"/>
            <w:szCs w:val="18"/>
          </w:rPr>
          <w:t>/</w:t>
        </w:r>
      </w:hyperlink>
    </w:p>
    <w:p w14:paraId="66B29C10" w14:textId="77777777" w:rsidR="00C6001A" w:rsidRPr="00C6001A" w:rsidRDefault="00C6001A" w:rsidP="00C6001A">
      <w:pPr>
        <w:numPr>
          <w:ilvl w:val="1"/>
          <w:numId w:val="4"/>
        </w:numPr>
        <w:rPr>
          <w:sz w:val="22"/>
          <w:szCs w:val="18"/>
        </w:rPr>
      </w:pPr>
      <w:r w:rsidRPr="00C6001A">
        <w:rPr>
          <w:sz w:val="22"/>
          <w:szCs w:val="18"/>
        </w:rPr>
        <w:t>Pre-Processing?</w:t>
      </w:r>
    </w:p>
    <w:p w14:paraId="6D19FF35" w14:textId="5430AFA0" w:rsidR="00C6001A" w:rsidRDefault="00C6001A" w:rsidP="00C6001A">
      <w:pPr>
        <w:numPr>
          <w:ilvl w:val="2"/>
          <w:numId w:val="4"/>
        </w:numPr>
        <w:rPr>
          <w:sz w:val="22"/>
          <w:szCs w:val="18"/>
        </w:rPr>
      </w:pPr>
      <w:r w:rsidRPr="00C6001A">
        <w:rPr>
          <w:noProof/>
          <w:sz w:val="22"/>
          <w:szCs w:val="18"/>
        </w:rPr>
        <w:drawing>
          <wp:anchor distT="0" distB="0" distL="114300" distR="114300" simplePos="0" relativeHeight="251658240" behindDoc="0" locked="0" layoutInCell="1" allowOverlap="1" wp14:anchorId="3BEA37CD" wp14:editId="36C65479">
            <wp:simplePos x="0" y="0"/>
            <wp:positionH relativeFrom="column">
              <wp:posOffset>381000</wp:posOffset>
            </wp:positionH>
            <wp:positionV relativeFrom="paragraph">
              <wp:posOffset>897890</wp:posOffset>
            </wp:positionV>
            <wp:extent cx="5003800" cy="1965325"/>
            <wp:effectExtent l="0" t="0" r="6350" b="0"/>
            <wp:wrapThrough wrapText="bothSides">
              <wp:wrapPolygon edited="0">
                <wp:start x="0" y="0"/>
                <wp:lineTo x="0" y="21356"/>
                <wp:lineTo x="21545" y="21356"/>
                <wp:lineTo x="21545" y="0"/>
                <wp:lineTo x="0" y="0"/>
              </wp:wrapPolygon>
            </wp:wrapThrough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CE59BE5-A182-4C32-83CF-323E7F24C8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CE59BE5-A182-4C32-83CF-323E7F24C8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01A">
        <w:rPr>
          <w:sz w:val="22"/>
          <w:szCs w:val="18"/>
        </w:rPr>
        <w:t xml:space="preserve">The </w:t>
      </w:r>
      <w:proofErr w:type="spellStart"/>
      <w:r w:rsidRPr="00C6001A">
        <w:rPr>
          <w:sz w:val="22"/>
          <w:szCs w:val="18"/>
        </w:rPr>
        <w:t>datasource</w:t>
      </w:r>
      <w:proofErr w:type="spellEnd"/>
      <w:r w:rsidRPr="00C6001A">
        <w:rPr>
          <w:sz w:val="22"/>
          <w:szCs w:val="18"/>
        </w:rPr>
        <w:t xml:space="preserve"> is relatively clean with a few fields that are someone duplicates that you would not want to consider in your analysis.  </w:t>
      </w:r>
      <w:proofErr w:type="spellStart"/>
      <w:r w:rsidRPr="00C6001A">
        <w:rPr>
          <w:sz w:val="22"/>
          <w:szCs w:val="18"/>
        </w:rPr>
        <w:t>Offense_code</w:t>
      </w:r>
      <w:proofErr w:type="spellEnd"/>
      <w:r w:rsidRPr="00C6001A">
        <w:rPr>
          <w:sz w:val="22"/>
          <w:szCs w:val="18"/>
        </w:rPr>
        <w:t xml:space="preserve"> is directly related to offense type.  For charting, it is necessary to sample as the </w:t>
      </w:r>
      <w:proofErr w:type="spellStart"/>
      <w:r w:rsidRPr="00C6001A">
        <w:rPr>
          <w:sz w:val="22"/>
          <w:szCs w:val="18"/>
        </w:rPr>
        <w:t>datasource</w:t>
      </w:r>
      <w:proofErr w:type="spellEnd"/>
      <w:r w:rsidRPr="00C6001A">
        <w:rPr>
          <w:sz w:val="22"/>
          <w:szCs w:val="18"/>
        </w:rPr>
        <w:t xml:space="preserve"> is extremely large.  The data source by default is in a *.</w:t>
      </w:r>
      <w:proofErr w:type="spellStart"/>
      <w:r w:rsidRPr="00C6001A">
        <w:rPr>
          <w:sz w:val="22"/>
          <w:szCs w:val="18"/>
        </w:rPr>
        <w:t>gz</w:t>
      </w:r>
      <w:proofErr w:type="spellEnd"/>
      <w:r w:rsidRPr="00C6001A">
        <w:rPr>
          <w:sz w:val="22"/>
          <w:szCs w:val="18"/>
        </w:rPr>
        <w:t xml:space="preserve"> file so will need to be opened using compression = “</w:t>
      </w:r>
      <w:proofErr w:type="spellStart"/>
      <w:r w:rsidRPr="00C6001A">
        <w:rPr>
          <w:sz w:val="22"/>
          <w:szCs w:val="18"/>
        </w:rPr>
        <w:t>gzip</w:t>
      </w:r>
      <w:proofErr w:type="spellEnd"/>
      <w:r w:rsidRPr="00C6001A">
        <w:rPr>
          <w:sz w:val="22"/>
          <w:szCs w:val="18"/>
        </w:rPr>
        <w:t>”.</w:t>
      </w:r>
      <w:r w:rsidRPr="00C6001A">
        <w:rPr>
          <w:noProof/>
          <w:sz w:val="22"/>
          <w:szCs w:val="18"/>
        </w:rPr>
        <w:t xml:space="preserve"> </w:t>
      </w:r>
    </w:p>
    <w:p w14:paraId="6ACE69A9" w14:textId="0BB85EC0" w:rsidR="00C6001A" w:rsidRDefault="00C6001A" w:rsidP="00C6001A">
      <w:pPr>
        <w:rPr>
          <w:noProof/>
          <w:sz w:val="22"/>
          <w:szCs w:val="18"/>
        </w:rPr>
      </w:pPr>
    </w:p>
    <w:p w14:paraId="3B17A406" w14:textId="14FC3D78" w:rsidR="00C6001A" w:rsidRDefault="00C6001A" w:rsidP="00C6001A">
      <w:pPr>
        <w:rPr>
          <w:noProof/>
          <w:sz w:val="22"/>
          <w:szCs w:val="18"/>
        </w:rPr>
      </w:pPr>
    </w:p>
    <w:p w14:paraId="2BCEDC6B" w14:textId="39EAB4B6" w:rsidR="00C6001A" w:rsidRDefault="00C6001A" w:rsidP="00C6001A">
      <w:pPr>
        <w:rPr>
          <w:noProof/>
          <w:sz w:val="22"/>
          <w:szCs w:val="18"/>
        </w:rPr>
      </w:pPr>
    </w:p>
    <w:p w14:paraId="7C237AA9" w14:textId="7825AFB6" w:rsidR="00C6001A" w:rsidRDefault="00C6001A" w:rsidP="00C6001A">
      <w:pPr>
        <w:rPr>
          <w:noProof/>
          <w:sz w:val="22"/>
          <w:szCs w:val="18"/>
        </w:rPr>
      </w:pPr>
    </w:p>
    <w:p w14:paraId="58D2BEF2" w14:textId="27F41E0F" w:rsidR="00C6001A" w:rsidRDefault="00C6001A" w:rsidP="00C6001A">
      <w:pPr>
        <w:rPr>
          <w:noProof/>
          <w:sz w:val="22"/>
          <w:szCs w:val="18"/>
        </w:rPr>
      </w:pPr>
    </w:p>
    <w:p w14:paraId="5B31FE9D" w14:textId="2801ACB8" w:rsidR="00C6001A" w:rsidRDefault="00C6001A" w:rsidP="00C6001A">
      <w:pPr>
        <w:rPr>
          <w:noProof/>
          <w:sz w:val="22"/>
          <w:szCs w:val="18"/>
        </w:rPr>
      </w:pPr>
    </w:p>
    <w:p w14:paraId="634BE6F5" w14:textId="71E83638" w:rsidR="00C6001A" w:rsidRDefault="00C6001A" w:rsidP="00C6001A">
      <w:pPr>
        <w:rPr>
          <w:noProof/>
          <w:sz w:val="22"/>
          <w:szCs w:val="18"/>
        </w:rPr>
      </w:pPr>
    </w:p>
    <w:p w14:paraId="7474EDCA" w14:textId="44D34A81" w:rsidR="00C6001A" w:rsidRDefault="00C6001A" w:rsidP="00C6001A">
      <w:pPr>
        <w:rPr>
          <w:noProof/>
          <w:sz w:val="22"/>
          <w:szCs w:val="18"/>
        </w:rPr>
      </w:pPr>
    </w:p>
    <w:p w14:paraId="78DE14E5" w14:textId="4433E814" w:rsidR="00C6001A" w:rsidRDefault="00C6001A" w:rsidP="00C6001A">
      <w:pPr>
        <w:rPr>
          <w:noProof/>
          <w:sz w:val="22"/>
          <w:szCs w:val="18"/>
        </w:rPr>
      </w:pPr>
      <w:r>
        <w:rPr>
          <w:noProof/>
        </w:rPr>
        <w:lastRenderedPageBreak/>
        <w:drawing>
          <wp:inline distT="0" distB="0" distL="0" distR="0" wp14:anchorId="165B151E" wp14:editId="2F277C27">
            <wp:extent cx="3296920" cy="1268095"/>
            <wp:effectExtent l="0" t="0" r="0" b="8255"/>
            <wp:docPr id="1028" name="Picture 4" descr="Related image">
              <a:extLst xmlns:a="http://schemas.openxmlformats.org/drawingml/2006/main">
                <a:ext uri="{FF2B5EF4-FFF2-40B4-BE49-F238E27FC236}">
                  <a16:creationId xmlns:a16="http://schemas.microsoft.com/office/drawing/2014/main" id="{EB97F682-437D-497E-8681-8A58B5DB25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Related image">
                      <a:extLst>
                        <a:ext uri="{FF2B5EF4-FFF2-40B4-BE49-F238E27FC236}">
                          <a16:creationId xmlns:a16="http://schemas.microsoft.com/office/drawing/2014/main" id="{EB97F682-437D-497E-8681-8A58B5DB25D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538" cy="1295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2F3AB" w14:textId="52A65450" w:rsidR="00C6001A" w:rsidRDefault="007E25F0" w:rsidP="00C6001A">
      <w:pPr>
        <w:pStyle w:val="Heading1"/>
        <w:numPr>
          <w:ilvl w:val="0"/>
          <w:numId w:val="4"/>
        </w:numPr>
      </w:pPr>
      <w:r>
        <w:t xml:space="preserve">Describe your methods of analysis, including the questions that will be answered, in what fields the data will be used, and what the resulting output will be </w:t>
      </w:r>
    </w:p>
    <w:p w14:paraId="2B38D259" w14:textId="2900CC86" w:rsidR="00C6001A" w:rsidRPr="00C6001A" w:rsidRDefault="00C6001A" w:rsidP="00C6001A">
      <w:pPr>
        <w:pStyle w:val="ListParagraph"/>
        <w:numPr>
          <w:ilvl w:val="2"/>
          <w:numId w:val="6"/>
        </w:numPr>
      </w:pPr>
      <w:r w:rsidRPr="00C6001A">
        <w:t>Using python functions in google Collaboratory the following questions will be answered.</w:t>
      </w:r>
    </w:p>
    <w:p w14:paraId="646C6EEE" w14:textId="48E8EF80" w:rsidR="00C6001A" w:rsidRPr="00C6001A" w:rsidRDefault="00C6001A" w:rsidP="00C6001A">
      <w:pPr>
        <w:pStyle w:val="ListParagraph"/>
        <w:numPr>
          <w:ilvl w:val="3"/>
          <w:numId w:val="6"/>
        </w:numPr>
      </w:pPr>
      <w:r w:rsidRPr="00C6001A">
        <w:t>Can the type of crime and density be identified by city so that law enforcement can alter a plan for prevention and detection?</w:t>
      </w:r>
    </w:p>
    <w:p w14:paraId="2EE890EE" w14:textId="77777777" w:rsidR="00C6001A" w:rsidRPr="00C6001A" w:rsidRDefault="00C6001A" w:rsidP="00C6001A">
      <w:pPr>
        <w:pStyle w:val="ListParagraph"/>
        <w:numPr>
          <w:ilvl w:val="3"/>
          <w:numId w:val="6"/>
        </w:numPr>
      </w:pPr>
      <w:r w:rsidRPr="00C6001A">
        <w:t>Can the latitude and longitude values be used as a tool for home buying and law enforcement concentration as well?</w:t>
      </w:r>
    </w:p>
    <w:p w14:paraId="2368401C" w14:textId="51FD5E59" w:rsidR="00B0634C" w:rsidRDefault="007E25F0" w:rsidP="00D5276F">
      <w:pPr>
        <w:pStyle w:val="Heading1"/>
      </w:pPr>
      <w:r>
        <w:t xml:space="preserve">3. Include an overall description of the program </w:t>
      </w:r>
    </w:p>
    <w:p w14:paraId="06F977DF" w14:textId="00195BA5" w:rsidR="007E25F0" w:rsidRDefault="007E25F0" w:rsidP="00D5276F">
      <w:pPr>
        <w:pStyle w:val="Heading1"/>
      </w:pPr>
      <w:r>
        <w:t xml:space="preserve">4. If your project is a group project, describe the tasks and roles of each member of the group (2 points) </w:t>
      </w:r>
    </w:p>
    <w:p w14:paraId="132C2E50" w14:textId="77777777" w:rsidR="00C6001A" w:rsidRPr="00C6001A" w:rsidRDefault="00C6001A" w:rsidP="00C6001A">
      <w:pPr>
        <w:ind w:left="720"/>
      </w:pPr>
      <w:r w:rsidRPr="00C6001A">
        <w:t xml:space="preserve">Using variations of Visual Data representation and aggregates, conclusions can be made regarding city and crime type and density.  The first primary tool used is a mapping tool where a function is created in the program that controls the initial map zoom and the re-centering of the map based on the data to be displayed.  The second primary tool used is </w:t>
      </w:r>
      <w:proofErr w:type="spellStart"/>
      <w:r w:rsidRPr="00C6001A">
        <w:t>plotly.express</w:t>
      </w:r>
      <w:proofErr w:type="spellEnd"/>
      <w:r w:rsidRPr="00C6001A">
        <w:t xml:space="preserve"> which is a phenomenal interactive visualization tool that can be imported into python.</w:t>
      </w:r>
    </w:p>
    <w:p w14:paraId="67DD7E37" w14:textId="00521286" w:rsidR="00C6001A" w:rsidRDefault="00C6001A" w:rsidP="00C6001A">
      <w:r>
        <w:t>VISUALIZATIONS FOR ANALYSIS:</w:t>
      </w:r>
    </w:p>
    <w:p w14:paraId="679D4ABC" w14:textId="2467DBCF" w:rsidR="00C6001A" w:rsidRDefault="00C6001A" w:rsidP="00C6001A">
      <w:r>
        <w:t>FIGURE 1: SHOWS RELATIONSHIPS THROUGH CITY, AND CRIME TYPE VALUES OVER DATA</w:t>
      </w:r>
    </w:p>
    <w:p w14:paraId="074AB704" w14:textId="67BE5F2F" w:rsidR="00C6001A" w:rsidRDefault="00C6001A" w:rsidP="00C6001A">
      <w:r w:rsidRPr="00C6001A">
        <w:rPr>
          <w:noProof/>
        </w:rPr>
        <w:drawing>
          <wp:inline distT="0" distB="0" distL="0" distR="0" wp14:anchorId="6F9BEA29" wp14:editId="262154C9">
            <wp:extent cx="4414520" cy="1682349"/>
            <wp:effectExtent l="0" t="0" r="508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59AF0C5-6BF5-417B-8D68-F6014F4222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59AF0C5-6BF5-417B-8D68-F6014F4222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059" cy="17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88CF" w14:textId="07BF9DBB" w:rsidR="00C6001A" w:rsidRDefault="00C6001A" w:rsidP="00C6001A"/>
    <w:p w14:paraId="5D12BC90" w14:textId="692D0680" w:rsidR="00C6001A" w:rsidRDefault="00C6001A" w:rsidP="00C6001A">
      <w:r>
        <w:lastRenderedPageBreak/>
        <w:t>FIGURE 2:</w:t>
      </w:r>
    </w:p>
    <w:p w14:paraId="7F5F42DA" w14:textId="38B3FB6C" w:rsidR="00C6001A" w:rsidRDefault="00C6001A" w:rsidP="00C6001A">
      <w:r>
        <w:t>Stacked bar by crime type by state</w:t>
      </w:r>
    </w:p>
    <w:p w14:paraId="2672E3EB" w14:textId="6BC12B55" w:rsidR="00C6001A" w:rsidRDefault="00C6001A" w:rsidP="00C6001A">
      <w:r w:rsidRPr="00C6001A">
        <w:rPr>
          <w:noProof/>
        </w:rPr>
        <w:drawing>
          <wp:inline distT="0" distB="0" distL="0" distR="0" wp14:anchorId="32875227" wp14:editId="00196464">
            <wp:extent cx="6375400" cy="2580234"/>
            <wp:effectExtent l="0" t="0" r="635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E3362BA-4CA2-403E-A9E1-9E9F23FC9A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E3362BA-4CA2-403E-A9E1-9E9F23FC9A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9226" cy="2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588F" w14:textId="7A887C48" w:rsidR="00C6001A" w:rsidRDefault="00C6001A" w:rsidP="00C6001A">
      <w:r>
        <w:t>Figure 3:  All up data comparison field by field matrix</w:t>
      </w:r>
    </w:p>
    <w:p w14:paraId="6114BE01" w14:textId="6C22B506" w:rsidR="00C6001A" w:rsidRDefault="00C6001A" w:rsidP="00C6001A">
      <w:r w:rsidRPr="00C6001A">
        <w:rPr>
          <w:noProof/>
        </w:rPr>
        <w:drawing>
          <wp:inline distT="0" distB="0" distL="0" distR="0" wp14:anchorId="6241C18A" wp14:editId="0FA284DC">
            <wp:extent cx="5674360" cy="4655397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46C1C65-CD78-4D7E-A71E-6961DABF78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46C1C65-CD78-4D7E-A71E-6961DABF78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094" cy="46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939B" w14:textId="3FA5BACD" w:rsidR="00C6001A" w:rsidRDefault="00C6001A" w:rsidP="00C6001A"/>
    <w:p w14:paraId="6234B492" w14:textId="01846DD3" w:rsidR="00C6001A" w:rsidRDefault="00C6001A" w:rsidP="00C6001A">
      <w:r>
        <w:lastRenderedPageBreak/>
        <w:t>Figure 4:</w:t>
      </w:r>
    </w:p>
    <w:p w14:paraId="5075E283" w14:textId="7965C3EB" w:rsidR="00C6001A" w:rsidRDefault="00C6001A" w:rsidP="00C6001A">
      <w:proofErr w:type="spellStart"/>
      <w:r>
        <w:t>Barchart</w:t>
      </w:r>
      <w:proofErr w:type="spellEnd"/>
      <w:r>
        <w:t xml:space="preserve"> by crime count by city</w:t>
      </w:r>
    </w:p>
    <w:p w14:paraId="6EECAC90" w14:textId="2C2B8E04" w:rsidR="00C6001A" w:rsidRDefault="00C6001A" w:rsidP="00C6001A">
      <w:r w:rsidRPr="00C6001A">
        <w:rPr>
          <w:noProof/>
        </w:rPr>
        <w:drawing>
          <wp:inline distT="0" distB="0" distL="0" distR="0" wp14:anchorId="0BAEB078" wp14:editId="312F2B30">
            <wp:extent cx="5654040" cy="2285560"/>
            <wp:effectExtent l="0" t="0" r="3810" b="63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56FF9D4-99DC-4CB7-8839-A62F62A77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56FF9D4-99DC-4CB7-8839-A62F62A77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9515" cy="23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F570" w14:textId="77FC3325" w:rsidR="000D68EA" w:rsidRDefault="000D68EA" w:rsidP="00C6001A">
      <w:r>
        <w:t>Figure 5: Sample crime map of city</w:t>
      </w:r>
    </w:p>
    <w:p w14:paraId="21430A41" w14:textId="2AEAC42C" w:rsidR="000D68EA" w:rsidRPr="00C6001A" w:rsidRDefault="000D68EA" w:rsidP="00C6001A">
      <w:r w:rsidRPr="000D68EA">
        <w:rPr>
          <w:noProof/>
        </w:rPr>
        <w:drawing>
          <wp:inline distT="0" distB="0" distL="0" distR="0" wp14:anchorId="0B74A5FA" wp14:editId="4FEE3257">
            <wp:extent cx="5384800" cy="2215678"/>
            <wp:effectExtent l="0" t="0" r="635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5916FFE-9902-4CFF-B8A9-14B4F63396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5916FFE-9902-4CFF-B8A9-14B4F63396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840" cy="22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1362" w14:textId="3449758E" w:rsidR="007843C7" w:rsidRDefault="007E25F0" w:rsidP="007E25F0">
      <w:pPr>
        <w:pStyle w:val="Heading1"/>
      </w:pPr>
      <w:r>
        <w:t>5. Draw conclusions from your results about your data</w:t>
      </w:r>
    </w:p>
    <w:p w14:paraId="0930B25D" w14:textId="32161890" w:rsidR="000D68EA" w:rsidRPr="000D68EA" w:rsidRDefault="000D68EA" w:rsidP="000D68EA">
      <w:pPr>
        <w:rPr>
          <w:color w:val="000000" w:themeColor="text1"/>
          <w:sz w:val="32"/>
          <w:szCs w:val="24"/>
        </w:rPr>
      </w:pPr>
      <w:r w:rsidRPr="000D68EA">
        <w:rPr>
          <w:color w:val="000000" w:themeColor="text1"/>
          <w:sz w:val="32"/>
          <w:szCs w:val="24"/>
        </w:rPr>
        <w:t>Some simple aggregation and visual analysis below allow some very confident and quick conclusions.</w:t>
      </w:r>
      <w:r>
        <w:rPr>
          <w:color w:val="000000" w:themeColor="text1"/>
          <w:sz w:val="32"/>
          <w:szCs w:val="24"/>
        </w:rPr>
        <w:t xml:space="preserve">  New York has the highest number of reported crimes.</w:t>
      </w:r>
    </w:p>
    <w:p w14:paraId="7536C4D5" w14:textId="14B91EF6" w:rsidR="009401D9" w:rsidRDefault="000D68EA" w:rsidP="009401D9">
      <w:pPr>
        <w:rPr>
          <w:color w:val="000000" w:themeColor="text1"/>
          <w:sz w:val="32"/>
          <w:szCs w:val="24"/>
        </w:rPr>
      </w:pPr>
      <w:r w:rsidRPr="000D68EA">
        <w:rPr>
          <w:noProof/>
          <w:color w:val="000000" w:themeColor="text1"/>
          <w:sz w:val="32"/>
          <w:szCs w:val="24"/>
        </w:rPr>
        <w:drawing>
          <wp:inline distT="0" distB="0" distL="0" distR="0" wp14:anchorId="209E91B0" wp14:editId="1433DDBC">
            <wp:extent cx="767080" cy="1482540"/>
            <wp:effectExtent l="0" t="0" r="0" b="381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C7D1F213-E69B-4495-9FA5-7BCE37D44A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C7D1F213-E69B-4495-9FA5-7BCE37D44A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8696" cy="17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8EA">
        <w:rPr>
          <w:noProof/>
          <w:color w:val="000000" w:themeColor="text1"/>
          <w:sz w:val="32"/>
          <w:szCs w:val="24"/>
        </w:rPr>
        <w:drawing>
          <wp:inline distT="0" distB="0" distL="0" distR="0" wp14:anchorId="4D11525D" wp14:editId="186886AF">
            <wp:extent cx="3578860" cy="1481399"/>
            <wp:effectExtent l="0" t="0" r="2540" b="508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8284418-2F5E-4446-8414-B770A07C8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8284418-2F5E-4446-8414-B770A07C8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4809" cy="150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8442" w14:textId="272F6522" w:rsidR="000D68EA" w:rsidRDefault="000D68EA" w:rsidP="009401D9">
      <w:pPr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lastRenderedPageBreak/>
        <w:t>Break down the crime in only New York.</w:t>
      </w:r>
    </w:p>
    <w:p w14:paraId="495D7D86" w14:textId="670F0CD1" w:rsidR="000D68EA" w:rsidRDefault="000D68EA" w:rsidP="009401D9">
      <w:pPr>
        <w:rPr>
          <w:color w:val="000000" w:themeColor="text1"/>
          <w:sz w:val="32"/>
          <w:szCs w:val="24"/>
        </w:rPr>
      </w:pPr>
      <w:r w:rsidRPr="000D68EA">
        <w:rPr>
          <w:noProof/>
          <w:color w:val="000000" w:themeColor="text1"/>
          <w:sz w:val="32"/>
          <w:szCs w:val="24"/>
        </w:rPr>
        <w:drawing>
          <wp:inline distT="0" distB="0" distL="0" distR="0" wp14:anchorId="3EAF53C6" wp14:editId="176DB6EB">
            <wp:extent cx="3683000" cy="2375743"/>
            <wp:effectExtent l="0" t="0" r="0" b="5715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022290C-6541-4C03-B4DF-3EFBBA4459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022290C-6541-4C03-B4DF-3EFBBA4459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4008" cy="23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97A6" w14:textId="4A33583F" w:rsidR="000D68EA" w:rsidRDefault="000D68EA" w:rsidP="009401D9">
      <w:pPr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The largest number of identified crimes are simple assault at 54,219 reported.</w:t>
      </w:r>
    </w:p>
    <w:p w14:paraId="2ECD4F9D" w14:textId="15741500" w:rsidR="000D68EA" w:rsidRDefault="000D68EA" w:rsidP="009401D9">
      <w:pPr>
        <w:rPr>
          <w:color w:val="000000" w:themeColor="text1"/>
          <w:sz w:val="32"/>
          <w:szCs w:val="24"/>
        </w:rPr>
      </w:pPr>
    </w:p>
    <w:p w14:paraId="2156681C" w14:textId="30D07F02" w:rsidR="000D68EA" w:rsidRDefault="000D68EA" w:rsidP="009401D9">
      <w:pPr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If I still wanted to live in New York, I could use the mapping tool to find a location with less crime density.</w:t>
      </w:r>
    </w:p>
    <w:p w14:paraId="49A542AC" w14:textId="3D5DF17E" w:rsidR="000D68EA" w:rsidRDefault="000D68EA" w:rsidP="009401D9">
      <w:pPr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Law Enforcement could use the same tool in planning officer daily routes.</w:t>
      </w:r>
    </w:p>
    <w:p w14:paraId="46CC4EC8" w14:textId="65A8BCC8" w:rsidR="000D68EA" w:rsidRPr="009401D9" w:rsidRDefault="000D68EA" w:rsidP="009401D9">
      <w:pPr>
        <w:rPr>
          <w:color w:val="000000" w:themeColor="text1"/>
          <w:sz w:val="3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C1FB51" wp14:editId="21FD9B11">
                <wp:simplePos x="0" y="0"/>
                <wp:positionH relativeFrom="column">
                  <wp:posOffset>1742440</wp:posOffset>
                </wp:positionH>
                <wp:positionV relativeFrom="paragraph">
                  <wp:posOffset>1762760</wp:posOffset>
                </wp:positionV>
                <wp:extent cx="1482090" cy="281940"/>
                <wp:effectExtent l="0" t="76200" r="0" b="41910"/>
                <wp:wrapNone/>
                <wp:docPr id="18" name="Straight Arrow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CED22D-549C-463E-9F4A-36CA822848D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82090" cy="281940"/>
                        </a:xfrm>
                        <a:prstGeom prst="straightConnector1">
                          <a:avLst/>
                        </a:prstGeom>
                        <a:noFill/>
                        <a:ln w="6032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8FB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37.2pt;margin-top:138.8pt;width:116.7pt;height:22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" strokecolor="#ed7d31" strokeweight="4.7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1E7EF8" wp14:editId="234AAEEE">
            <wp:simplePos x="0" y="0"/>
            <wp:positionH relativeFrom="column">
              <wp:posOffset>3279140</wp:posOffset>
            </wp:positionH>
            <wp:positionV relativeFrom="paragraph">
              <wp:posOffset>576580</wp:posOffset>
            </wp:positionV>
            <wp:extent cx="3109265" cy="1539240"/>
            <wp:effectExtent l="133350" t="57150" r="72390" b="137160"/>
            <wp:wrapNone/>
            <wp:docPr id="2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1A00A24-91E2-452D-B116-6E57C801E9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1A00A24-91E2-452D-B116-6E57C801E9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9265" cy="15392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CB40C9" wp14:editId="223A0F14">
                <wp:simplePos x="0" y="0"/>
                <wp:positionH relativeFrom="column">
                  <wp:posOffset>659130</wp:posOffset>
                </wp:positionH>
                <wp:positionV relativeFrom="paragraph">
                  <wp:posOffset>1673860</wp:posOffset>
                </wp:positionV>
                <wp:extent cx="1108710" cy="704850"/>
                <wp:effectExtent l="19050" t="19050" r="34290" b="38100"/>
                <wp:wrapNone/>
                <wp:docPr id="14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704850"/>
                        </a:xfrm>
                        <a:prstGeom prst="roundRect">
                          <a:avLst/>
                        </a:prstGeom>
                        <a:noFill/>
                        <a:ln w="6032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44D7A7" id="Rectangle: Rounded Corners 8" o:spid="_x0000_s1026" style="position:absolute;margin-left:51.9pt;margin-top:131.8pt;width:87.3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" filled="f" strokecolor="#ed7d31" strokeweight="4.75pt">
                <v:stroke endarrow="block"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D926854" wp14:editId="3623A30D">
            <wp:simplePos x="0" y="0"/>
            <wp:positionH relativeFrom="column">
              <wp:posOffset>-78740</wp:posOffset>
            </wp:positionH>
            <wp:positionV relativeFrom="paragraph">
              <wp:posOffset>322580</wp:posOffset>
            </wp:positionV>
            <wp:extent cx="3038149" cy="2229407"/>
            <wp:effectExtent l="133350" t="76200" r="86360" b="133350"/>
            <wp:wrapNone/>
            <wp:docPr id="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D9CD652-E209-4DFA-82A7-E5CF22FB5E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D9CD652-E209-4DFA-82A7-E5CF22FB5E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149" cy="222940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D68EA" w:rsidRPr="009401D9" w:rsidSect="00C740F6">
      <w:headerReference w:type="default" r:id="rId27"/>
      <w:footerReference w:type="default" r:id="rId28"/>
      <w:pgSz w:w="12240" w:h="15840" w:code="1"/>
      <w:pgMar w:top="1152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BC76C" w14:textId="77777777" w:rsidR="00E87CAB" w:rsidRDefault="00E87CAB">
      <w:pPr>
        <w:spacing w:after="0" w:line="240" w:lineRule="auto"/>
      </w:pPr>
      <w:r>
        <w:separator/>
      </w:r>
    </w:p>
  </w:endnote>
  <w:endnote w:type="continuationSeparator" w:id="0">
    <w:p w14:paraId="0AA77C79" w14:textId="77777777" w:rsidR="00E87CAB" w:rsidRDefault="00E87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ｺﾞｼｯｸE"/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altName w:val="HG創英角ｺﾞｼｯｸUB"/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0BCFF" w14:textId="77777777" w:rsidR="0001626D" w:rsidRDefault="00DA4A43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D20E5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CCD776" w14:textId="77777777" w:rsidR="00E87CAB" w:rsidRDefault="00E87CAB">
      <w:pPr>
        <w:spacing w:after="0" w:line="240" w:lineRule="auto"/>
      </w:pPr>
      <w:r>
        <w:separator/>
      </w:r>
    </w:p>
  </w:footnote>
  <w:footnote w:type="continuationSeparator" w:id="0">
    <w:p w14:paraId="15DDAF0A" w14:textId="77777777" w:rsidR="00E87CAB" w:rsidRDefault="00E87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7C10A" w14:textId="77777777" w:rsidR="00EF36A5" w:rsidRDefault="00EF36A5">
    <w:pPr>
      <w:pStyle w:val="Header"/>
    </w:pPr>
    <w:r>
      <w:rPr>
        <w:noProof/>
        <w:color w:val="auto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BB1DAA" wp14:editId="786DE97B">
              <wp:simplePos x="0" y="0"/>
              <mc:AlternateContent>
                <mc:Choice Requires="wp14">
                  <wp:positionH relativeFrom="page">
                    <wp14:pctPosHOffset>-3800</wp14:pctPosHOffset>
                  </wp:positionH>
                </mc:Choice>
                <mc:Fallback>
                  <wp:positionH relativeFrom="page">
                    <wp:posOffset>-295275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-1200</wp14:pctPosVOffset>
                  </wp:positionV>
                </mc:Choice>
                <mc:Fallback>
                  <wp:positionV relativeFrom="page">
                    <wp:posOffset>-120650</wp:posOffset>
                  </wp:positionV>
                </mc:Fallback>
              </mc:AlternateContent>
              <wp:extent cx="9719945" cy="10297795"/>
              <wp:effectExtent l="19050" t="0" r="90805" b="6350"/>
              <wp:wrapNone/>
              <wp:docPr id="6" name="Group 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1" name="Freeform: Shape 9"/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E3D3C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reeform: Shape 10"/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reeform: Shape 19"/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44500"/>
                        </a:solidFill>
                        <a:ln w="9525" cap="flat">
                          <a:solidFill>
                            <a:srgbClr val="D44500"/>
                          </a:solidFill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Freeform: Shape 20"/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reeform: Shape 21"/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Straight Connector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445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55DA2E1E" id="Group 6" o:spid="_x0000_s1026" alt="decorative element" style="position:absolute;margin-left:0;margin-top:0;width:765.35pt;height:810.85pt;z-index:-251655168;mso-width-percent:1253;mso-height-percent:1024;mso-left-percent:-38;mso-top-percent:-12;mso-position-horizontal-relative:page;mso-position-vertical-relative:page;mso-width-percent:1253;mso-height-percent:1024;mso-left-percent:-38;mso-top-percent:-12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">
              <v:shape id="Freeform: Shap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" path="m5640,5640r5339927,l5345567,1384014r-5339927,l5640,5640xe" fillcolor="#3e3d3c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reeform: Shap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" path="m5339927,915247r-1551940,c3787987,915247,3374067,956949,3327400,435187r,41702c3327400,236435,3132667,,2892213,l238760,c150707,,68580,26247,,71120l,6018954r5339927,l5339927,915247xe" fillcolor="#d44500" strokecolor="#d44500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reeform: Shap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Straight Connector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" strokecolor="#d44500" strokeweight="3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062906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5F44A01"/>
    <w:multiLevelType w:val="hybridMultilevel"/>
    <w:tmpl w:val="95043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8D572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1C"/>
    <w:rsid w:val="0001495E"/>
    <w:rsid w:val="0001626D"/>
    <w:rsid w:val="00035454"/>
    <w:rsid w:val="000D68EA"/>
    <w:rsid w:val="00104DAD"/>
    <w:rsid w:val="0015785F"/>
    <w:rsid w:val="001B4B44"/>
    <w:rsid w:val="0029031F"/>
    <w:rsid w:val="002E0B9C"/>
    <w:rsid w:val="002E6287"/>
    <w:rsid w:val="002E754A"/>
    <w:rsid w:val="00303AE1"/>
    <w:rsid w:val="0033341C"/>
    <w:rsid w:val="003949BD"/>
    <w:rsid w:val="003F7613"/>
    <w:rsid w:val="00466736"/>
    <w:rsid w:val="004C5912"/>
    <w:rsid w:val="004D61A7"/>
    <w:rsid w:val="00524B92"/>
    <w:rsid w:val="00560F76"/>
    <w:rsid w:val="00591FFE"/>
    <w:rsid w:val="005E5096"/>
    <w:rsid w:val="006B7784"/>
    <w:rsid w:val="006F16F0"/>
    <w:rsid w:val="0071321E"/>
    <w:rsid w:val="007520BE"/>
    <w:rsid w:val="007547C7"/>
    <w:rsid w:val="00761CCB"/>
    <w:rsid w:val="007843C7"/>
    <w:rsid w:val="007E25F0"/>
    <w:rsid w:val="00833435"/>
    <w:rsid w:val="00846D1C"/>
    <w:rsid w:val="00847889"/>
    <w:rsid w:val="009401D9"/>
    <w:rsid w:val="009D2426"/>
    <w:rsid w:val="009F19E0"/>
    <w:rsid w:val="00A220AE"/>
    <w:rsid w:val="00A448C1"/>
    <w:rsid w:val="00AA7AA0"/>
    <w:rsid w:val="00AB1FA7"/>
    <w:rsid w:val="00AB4981"/>
    <w:rsid w:val="00AD20E5"/>
    <w:rsid w:val="00B0634C"/>
    <w:rsid w:val="00B43495"/>
    <w:rsid w:val="00B70211"/>
    <w:rsid w:val="00BE0660"/>
    <w:rsid w:val="00C6001A"/>
    <w:rsid w:val="00C740F6"/>
    <w:rsid w:val="00CA6B4F"/>
    <w:rsid w:val="00CD0011"/>
    <w:rsid w:val="00D45A8E"/>
    <w:rsid w:val="00D5276F"/>
    <w:rsid w:val="00D97A2D"/>
    <w:rsid w:val="00DA4A43"/>
    <w:rsid w:val="00DA5BEB"/>
    <w:rsid w:val="00DE395C"/>
    <w:rsid w:val="00E2411A"/>
    <w:rsid w:val="00E37225"/>
    <w:rsid w:val="00E51439"/>
    <w:rsid w:val="00E87CAB"/>
    <w:rsid w:val="00EF36A5"/>
    <w:rsid w:val="00F82619"/>
    <w:rsid w:val="00F85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CBB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DE395C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AB4981"/>
    <w:pPr>
      <w:spacing w:after="480"/>
      <w:contextualSpacing/>
    </w:pPr>
    <w:rPr>
      <w:rFonts w:asciiTheme="majorHAnsi" w:hAnsiTheme="majorHAnsi"/>
      <w:b/>
      <w:caps/>
      <w:color w:val="auto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AB4981"/>
    <w:rPr>
      <w:rFonts w:asciiTheme="majorHAnsi" w:hAnsiTheme="majorHAnsi"/>
      <w:b/>
      <w:caps/>
      <w:color w:val="auto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Header">
    <w:name w:val="header"/>
    <w:basedOn w:val="Normal"/>
    <w:link w:val="HeaderCh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395C"/>
    <w:rPr>
      <w:sz w:val="24"/>
      <w:szCs w:val="20"/>
    </w:rPr>
  </w:style>
  <w:style w:type="paragraph" w:customStyle="1" w:styleId="Details">
    <w:name w:val="Details"/>
    <w:basedOn w:val="Normal"/>
    <w:qFormat/>
    <w:rsid w:val="00AB4981"/>
    <w:pPr>
      <w:spacing w:after="360"/>
      <w:contextualSpacing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AB498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F761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rsid w:val="003F76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912"/>
    <w:rPr>
      <w:color w:val="C0F400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C60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3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62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18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sf.io/zyaqn/wiki/hom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osf.io/zyaq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sf.io/zyaqn/" TargetMode="Externa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osf.io/zyaqn/wiki/home/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dcpa\AppData\Local\Packages\Microsoft.Office.Desktop_8wekyb3d8bbwe\LocalCache\Roaming\Microsoft\Templates\Educational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0FADB7CC25004FBA9FE1B0B0119989" ma:contentTypeVersion="0" ma:contentTypeDescription="Create a new document." ma:contentTypeScope="" ma:versionID="672fdbc9d9f2f874122d59b00aa916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8a6230559ba7c0ff4e69d07845f868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72B24-5D78-4DEB-8725-EDF5FACF92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7CD860-5794-4071-AC81-C1DA91960A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3ABBA6-A5B2-4905-BA54-66496346DC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A52C65-25A2-4C12-A9E8-6F6C13B0D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Educational meeting minutes.dotx</Template>
  <TotalTime>0</TotalTime>
  <Pages>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2019-11-04T21:23:00Z</dcterms:created>
  <dcterms:modified xsi:type="dcterms:W3CDTF">2019-11-28T19:20:00Z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0x010100EB0FADB7CC25004FBA9FE1B0B0119989</vt:lpwstr>
  </property>
</Properties>
</file>